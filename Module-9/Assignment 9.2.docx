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B89F6" w14:textId="2AD457CE" w:rsidR="00B54BB0" w:rsidRDefault="00000A66" w:rsidP="00000A66">
      <w:pPr>
        <w:pStyle w:val="Heading1"/>
        <w:jc w:val="center"/>
      </w:pPr>
      <w:r>
        <w:t xml:space="preserve">Assignment </w:t>
      </w:r>
      <w:r w:rsidR="00176E04">
        <w:t>9.2</w:t>
      </w:r>
    </w:p>
    <w:p w14:paraId="49488CC4" w14:textId="77777777" w:rsidR="00000A66" w:rsidRDefault="005A2C63" w:rsidP="008527FA">
      <w:pPr>
        <w:jc w:val="center"/>
      </w:pPr>
      <w:hyperlink r:id="rId6" w:history="1">
        <w:r>
          <w:rPr>
            <w:rStyle w:val="Hyperlink"/>
          </w:rPr>
          <w:t>Robert Breutzmann's CSD420 GitHub</w:t>
        </w:r>
      </w:hyperlink>
    </w:p>
    <w:p w14:paraId="7FD2C110" w14:textId="17A061B8" w:rsidR="00176E04" w:rsidRDefault="00176E04" w:rsidP="008527FA">
      <w:pPr>
        <w:jc w:val="center"/>
      </w:pPr>
      <w:r>
        <w:t>Creating the Database and Populating Data in Terminal</w:t>
      </w:r>
    </w:p>
    <w:p w14:paraId="7F4D1257" w14:textId="3C4EE579" w:rsidR="008527FA" w:rsidRDefault="00176E04" w:rsidP="00176E04">
      <w:pPr>
        <w:jc w:val="center"/>
      </w:pPr>
      <w:r>
        <w:rPr>
          <w:noProof/>
        </w:rPr>
        <w:drawing>
          <wp:inline distT="0" distB="0" distL="0" distR="0" wp14:anchorId="3B537450" wp14:editId="71C7419E">
            <wp:extent cx="6059156" cy="4685488"/>
            <wp:effectExtent l="0" t="0" r="0" b="1270"/>
            <wp:docPr id="112722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27951" name="Picture 11272279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2493" cy="468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1FBF" w14:textId="360A5C3C" w:rsidR="00176E04" w:rsidRDefault="00176E04" w:rsidP="00176E04">
      <w:pPr>
        <w:jc w:val="center"/>
        <w:rPr>
          <w:noProof/>
        </w:rPr>
      </w:pPr>
      <w:r>
        <w:t xml:space="preserve">Short Java program </w:t>
      </w:r>
      <w:r>
        <w:t>output to demonstrate connection to the database</w:t>
      </w:r>
    </w:p>
    <w:p w14:paraId="599BC333" w14:textId="042D3CAB" w:rsidR="00176E04" w:rsidRPr="00000A66" w:rsidRDefault="00176E04" w:rsidP="00176E04">
      <w:pPr>
        <w:jc w:val="center"/>
      </w:pPr>
      <w:r>
        <w:rPr>
          <w:noProof/>
        </w:rPr>
        <w:lastRenderedPageBreak/>
        <w:drawing>
          <wp:inline distT="0" distB="0" distL="0" distR="0" wp14:anchorId="4974BD9C" wp14:editId="46814356">
            <wp:extent cx="4240405" cy="2168225"/>
            <wp:effectExtent l="0" t="0" r="1905" b="3810"/>
            <wp:docPr id="310035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35907" name="Picture 3100359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808" cy="223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E04" w:rsidRPr="00000A66" w:rsidSect="00176E0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8A5AF" w14:textId="77777777" w:rsidR="004E6DCB" w:rsidRDefault="004E6DCB" w:rsidP="00000A66">
      <w:pPr>
        <w:spacing w:after="0" w:line="240" w:lineRule="auto"/>
      </w:pPr>
      <w:r>
        <w:separator/>
      </w:r>
    </w:p>
  </w:endnote>
  <w:endnote w:type="continuationSeparator" w:id="0">
    <w:p w14:paraId="35FC8EF6" w14:textId="77777777" w:rsidR="004E6DCB" w:rsidRDefault="004E6DCB" w:rsidP="0000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440E8" w14:textId="77777777" w:rsidR="000128AA" w:rsidRDefault="000128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66595" w14:textId="77777777" w:rsidR="000128AA" w:rsidRDefault="000128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E0FE" w14:textId="77777777" w:rsidR="000128AA" w:rsidRDefault="000128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E4AB9" w14:textId="77777777" w:rsidR="004E6DCB" w:rsidRDefault="004E6DCB" w:rsidP="00000A66">
      <w:pPr>
        <w:spacing w:after="0" w:line="240" w:lineRule="auto"/>
      </w:pPr>
      <w:r>
        <w:separator/>
      </w:r>
    </w:p>
  </w:footnote>
  <w:footnote w:type="continuationSeparator" w:id="0">
    <w:p w14:paraId="58F9CA14" w14:textId="77777777" w:rsidR="004E6DCB" w:rsidRDefault="004E6DCB" w:rsidP="0000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06126889"/>
      <w:docPartObj>
        <w:docPartGallery w:val="Page Numbers (Top of Page)"/>
        <w:docPartUnique/>
      </w:docPartObj>
    </w:sdtPr>
    <w:sdtContent>
      <w:p w14:paraId="5EF01C08" w14:textId="77777777" w:rsidR="008527FA" w:rsidRDefault="008527FA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C704FAD" w14:textId="77777777" w:rsidR="008527FA" w:rsidRDefault="008527FA" w:rsidP="008527FA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88011376"/>
      <w:docPartObj>
        <w:docPartGallery w:val="Page Numbers (Top of Page)"/>
        <w:docPartUnique/>
      </w:docPartObj>
    </w:sdtPr>
    <w:sdtContent>
      <w:p w14:paraId="0581B063" w14:textId="77777777" w:rsidR="008527FA" w:rsidRDefault="008527FA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B586D60" w14:textId="77777777" w:rsidR="008527FA" w:rsidRDefault="00000A66" w:rsidP="008527FA">
    <w:pPr>
      <w:pStyle w:val="Header"/>
      <w:ind w:firstLine="360"/>
    </w:pPr>
    <w:r>
      <w:t>Breutzmann</w:t>
    </w:r>
  </w:p>
  <w:p w14:paraId="6A68EA8B" w14:textId="77777777" w:rsidR="00000A66" w:rsidRDefault="00000A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C722A" w14:textId="77777777" w:rsidR="008527FA" w:rsidRDefault="008527FA" w:rsidP="008527FA">
    <w:pPr>
      <w:pStyle w:val="Header"/>
    </w:pPr>
    <w:r>
      <w:t>Breutzmann, Robert</w:t>
    </w:r>
  </w:p>
  <w:p w14:paraId="1FE4788C" w14:textId="77777777" w:rsidR="008527FA" w:rsidRDefault="008527FA" w:rsidP="008527FA">
    <w:pPr>
      <w:pStyle w:val="Header"/>
    </w:pPr>
    <w:r>
      <w:t>CSD 4</w:t>
    </w:r>
    <w:r w:rsidR="005A2C63">
      <w:t>20</w:t>
    </w:r>
    <w:r>
      <w:t xml:space="preserve"> – </w:t>
    </w:r>
    <w:r w:rsidR="005A2C63">
      <w:t>Advanced Java</w:t>
    </w:r>
  </w:p>
  <w:p w14:paraId="1AF14AAF" w14:textId="6118D6B4" w:rsidR="006240ED" w:rsidRDefault="008527FA">
    <w:pPr>
      <w:pStyle w:val="Header"/>
    </w:pPr>
    <w:r>
      <w:t xml:space="preserve">Due Date: </w:t>
    </w:r>
    <w:r w:rsidR="000128AA">
      <w:t>May 10</w:t>
    </w:r>
    <w:r w:rsidR="000128AA" w:rsidRPr="000128AA">
      <w:rPr>
        <w:vertAlign w:val="superscript"/>
      </w:rPr>
      <w:t>th</w:t>
    </w:r>
    <w:r w:rsidR="000128AA">
      <w:t>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04"/>
    <w:rsid w:val="00000A66"/>
    <w:rsid w:val="000128AA"/>
    <w:rsid w:val="00142DF8"/>
    <w:rsid w:val="00163E06"/>
    <w:rsid w:val="00176E04"/>
    <w:rsid w:val="002422BA"/>
    <w:rsid w:val="00423563"/>
    <w:rsid w:val="004D10C8"/>
    <w:rsid w:val="004E6DCB"/>
    <w:rsid w:val="005A2C63"/>
    <w:rsid w:val="006240ED"/>
    <w:rsid w:val="00692EEB"/>
    <w:rsid w:val="008527FA"/>
    <w:rsid w:val="008C2583"/>
    <w:rsid w:val="008C5B28"/>
    <w:rsid w:val="00927BD1"/>
    <w:rsid w:val="009541C9"/>
    <w:rsid w:val="009B4058"/>
    <w:rsid w:val="009E762A"/>
    <w:rsid w:val="00A30DF6"/>
    <w:rsid w:val="00B07540"/>
    <w:rsid w:val="00B54BB0"/>
    <w:rsid w:val="00B76BB8"/>
    <w:rsid w:val="00C35456"/>
    <w:rsid w:val="00C8423B"/>
    <w:rsid w:val="00CF6A09"/>
    <w:rsid w:val="00D928D8"/>
    <w:rsid w:val="00E042DE"/>
    <w:rsid w:val="00E42484"/>
    <w:rsid w:val="00E4617B"/>
    <w:rsid w:val="00F3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CC2050"/>
  <w15:chartTrackingRefBased/>
  <w15:docId w15:val="{F2669910-5D7B-4849-BCFF-912937035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A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A66"/>
  </w:style>
  <w:style w:type="paragraph" w:styleId="Footer">
    <w:name w:val="footer"/>
    <w:basedOn w:val="Normal"/>
    <w:link w:val="Foot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A66"/>
  </w:style>
  <w:style w:type="character" w:styleId="Hyperlink">
    <w:name w:val="Hyperlink"/>
    <w:basedOn w:val="DefaultParagraphFont"/>
    <w:uiPriority w:val="99"/>
    <w:unhideWhenUsed/>
    <w:rsid w:val="008527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7FA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8527FA"/>
  </w:style>
  <w:style w:type="character" w:styleId="FollowedHyperlink">
    <w:name w:val="FollowedHyperlink"/>
    <w:basedOn w:val="DefaultParagraphFont"/>
    <w:uiPriority w:val="99"/>
    <w:semiHidden/>
    <w:unhideWhenUsed/>
    <w:rsid w:val="00692EE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BobbyJoeCool/CSD-420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CSD%20402%20Assign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CSD 402 Assignment Template.dotx</Template>
  <TotalTime>4</TotalTime>
  <Pages>2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2</cp:revision>
  <dcterms:created xsi:type="dcterms:W3CDTF">2026-05-08T16:21:00Z</dcterms:created>
  <dcterms:modified xsi:type="dcterms:W3CDTF">2026-05-08T16:26:00Z</dcterms:modified>
</cp:coreProperties>
</file>