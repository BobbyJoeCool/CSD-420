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419B" w14:textId="042E0E90" w:rsidR="00DB7333" w:rsidRPr="00DB7333" w:rsidRDefault="00DB7333" w:rsidP="00DB7333">
      <w:pPr>
        <w:pStyle w:val="Heading1"/>
        <w:jc w:val="center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Module </w:t>
      </w:r>
      <w:r w:rsidR="009454CB">
        <w:rPr>
          <w:rStyle w:val="Emphasis"/>
          <w:i w:val="0"/>
          <w:iCs w:val="0"/>
        </w:rPr>
        <w:t>1</w:t>
      </w:r>
      <w:r>
        <w:rPr>
          <w:rStyle w:val="Emphasis"/>
          <w:i w:val="0"/>
          <w:iCs w:val="0"/>
        </w:rPr>
        <w:t xml:space="preserve"> Discussion</w:t>
      </w:r>
      <w:r w:rsidR="009454CB">
        <w:rPr>
          <w:rStyle w:val="Emphasis"/>
          <w:i w:val="0"/>
          <w:iCs w:val="0"/>
        </w:rPr>
        <w:t xml:space="preserve"> - Introduction</w:t>
      </w:r>
    </w:p>
    <w:p w14:paraId="4119AC81" w14:textId="77777777" w:rsidR="00DB7333" w:rsidRDefault="00DB7333" w:rsidP="00DB7333">
      <w:pPr>
        <w:rPr>
          <w:rStyle w:val="Emphasis"/>
        </w:rPr>
      </w:pPr>
    </w:p>
    <w:p w14:paraId="06C25443" w14:textId="6CFCD44E" w:rsidR="009454CB" w:rsidRDefault="009454CB" w:rsidP="00E86176">
      <w:pPr>
        <w:ind w:firstLine="720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Hello there!</w:t>
      </w:r>
    </w:p>
    <w:p w14:paraId="453CFEC9" w14:textId="0B7ED1AE" w:rsidR="009454CB" w:rsidRDefault="009454CB" w:rsidP="009454CB">
      <w:pPr>
        <w:ind w:firstLine="720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I think by now most of us know each other </w:t>
      </w:r>
      <w:proofErr w:type="gramStart"/>
      <w:r>
        <w:rPr>
          <w:rStyle w:val="Emphasis"/>
          <w:i w:val="0"/>
          <w:iCs w:val="0"/>
        </w:rPr>
        <w:t>pretty well</w:t>
      </w:r>
      <w:proofErr w:type="gramEnd"/>
      <w:r>
        <w:rPr>
          <w:rStyle w:val="Emphasis"/>
          <w:i w:val="0"/>
          <w:iCs w:val="0"/>
        </w:rPr>
        <w:t xml:space="preserve">, but here’s the introduction again for any newcomers to the class (by perusing the class list, there is at least one name I don’t recognize). </w:t>
      </w:r>
    </w:p>
    <w:p w14:paraId="4E132908" w14:textId="513EAA56" w:rsidR="009454CB" w:rsidRDefault="009454CB" w:rsidP="009454CB">
      <w:pPr>
        <w:ind w:firstLine="720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My name is Robert Breutzmann.  I am 40, married, and have 2 kids, ages 9 and 7.  I live in a small town in northeastern Iowa called Tripoli (pronounced </w:t>
      </w:r>
      <w:r w:rsidRPr="009454CB">
        <w:rPr>
          <w:rStyle w:val="Emphasis"/>
          <w:i w:val="0"/>
          <w:iCs w:val="0"/>
        </w:rPr>
        <w:t>Tri-POH-</w:t>
      </w:r>
      <w:proofErr w:type="spellStart"/>
      <w:r w:rsidRPr="009454CB">
        <w:rPr>
          <w:rStyle w:val="Emphasis"/>
          <w:u w:val="single"/>
        </w:rPr>
        <w:t>lah</w:t>
      </w:r>
      <w:proofErr w:type="spellEnd"/>
      <w:r>
        <w:rPr>
          <w:rStyle w:val="Emphasis"/>
          <w:i w:val="0"/>
          <w:iCs w:val="0"/>
        </w:rPr>
        <w:t>, because the Germans who settled this town decided to be difficult…).  I work for Target Distribution in Cedar Falls, and Target is kind enough to pay for my schooling through Guild Education (like several others here, I believe)</w:t>
      </w:r>
      <w:r w:rsidR="00E86176">
        <w:rPr>
          <w:rStyle w:val="Emphasis"/>
          <w:i w:val="0"/>
          <w:iCs w:val="0"/>
        </w:rPr>
        <w:t>;</w:t>
      </w:r>
      <w:r>
        <w:rPr>
          <w:rStyle w:val="Emphasis"/>
          <w:i w:val="0"/>
          <w:iCs w:val="0"/>
        </w:rPr>
        <w:t xml:space="preserve"> otherwise</w:t>
      </w:r>
      <w:r w:rsidR="00E86176">
        <w:rPr>
          <w:rStyle w:val="Emphasis"/>
          <w:i w:val="0"/>
          <w:iCs w:val="0"/>
        </w:rPr>
        <w:t>,</w:t>
      </w:r>
      <w:r>
        <w:rPr>
          <w:rStyle w:val="Emphasis"/>
          <w:i w:val="0"/>
          <w:iCs w:val="0"/>
        </w:rPr>
        <w:t xml:space="preserve"> I probably would not be able to afford higher education.</w:t>
      </w:r>
    </w:p>
    <w:p w14:paraId="516B6159" w14:textId="69B00ED4" w:rsidR="009454CB" w:rsidRDefault="009454CB" w:rsidP="009454CB">
      <w:pPr>
        <w:ind w:firstLine="720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I come from a lineage of Computer Science and Mathematics “nerds.”  My father was the department chair of the Math-Computer Science-Physics department at Wartburg College before he retired.  He has a PhD in Mathematics and a master’s in computer science, and he has taught both.  My mother was the Database Manager for the same college for several decades and is well-versed in SQL.  You could say it runs in my blood.  Lol.  Also, I have resources to turn to when I don’t understand concepts.</w:t>
      </w:r>
    </w:p>
    <w:p w14:paraId="07082671" w14:textId="66FF8A73" w:rsidR="009454CB" w:rsidRDefault="009454CB" w:rsidP="009454CB">
      <w:pPr>
        <w:ind w:firstLine="720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In my free time (what is that?), I volunteer as a head coach for my sons’ flag football and baseball teams</w:t>
      </w:r>
      <w:r w:rsidR="009604E2">
        <w:rPr>
          <w:rStyle w:val="Emphasis"/>
          <w:i w:val="0"/>
          <w:iCs w:val="0"/>
        </w:rPr>
        <w:t xml:space="preserve">, do home improvement projects around the house for my wife (as a good husband does), and write bits of code for various side projects as I attempt to build a portfolio that might (hopefully) help me get hired after graduation. I am also an avid world-builder for a D&amp;D game that I run with a group of my </w:t>
      </w:r>
      <w:proofErr w:type="gramStart"/>
      <w:r w:rsidR="009604E2">
        <w:rPr>
          <w:rStyle w:val="Emphasis"/>
          <w:i w:val="0"/>
          <w:iCs w:val="0"/>
        </w:rPr>
        <w:t>friends, and</w:t>
      </w:r>
      <w:proofErr w:type="gramEnd"/>
      <w:r w:rsidR="009604E2">
        <w:rPr>
          <w:rStyle w:val="Emphasis"/>
          <w:i w:val="0"/>
          <w:iCs w:val="0"/>
        </w:rPr>
        <w:t xml:space="preserve"> am writing a novel in that world.  The world is built from scratch, including a world map, pantheon, calendar, nations, and everything else, borrowing </w:t>
      </w:r>
      <w:r w:rsidR="00E86176">
        <w:rPr>
          <w:rStyle w:val="Emphasis"/>
          <w:i w:val="0"/>
          <w:iCs w:val="0"/>
        </w:rPr>
        <w:t xml:space="preserve">only </w:t>
      </w:r>
      <w:r w:rsidR="009604E2">
        <w:rPr>
          <w:rStyle w:val="Emphasis"/>
          <w:i w:val="0"/>
          <w:iCs w:val="0"/>
        </w:rPr>
        <w:t>the races and elements from the D&amp;D world necessary for character creation (this is my passion).  I even created a module for the Virtual Table Top I use, Foundry VTT, that rolls dice in the way that I want it to</w:t>
      </w:r>
      <w:r w:rsidR="00E86176">
        <w:rPr>
          <w:rStyle w:val="Emphasis"/>
          <w:i w:val="0"/>
          <w:iCs w:val="0"/>
        </w:rPr>
        <w:t>,</w:t>
      </w:r>
      <w:r w:rsidR="009604E2">
        <w:rPr>
          <w:rStyle w:val="Emphasis"/>
          <w:i w:val="0"/>
          <w:iCs w:val="0"/>
        </w:rPr>
        <w:t xml:space="preserve"> written using what we learned last term (it’s coded in JavaScript, which I learned a lot on my own</w:t>
      </w:r>
      <w:r w:rsidR="00E86176">
        <w:rPr>
          <w:rStyle w:val="Emphasis"/>
          <w:i w:val="0"/>
          <w:iCs w:val="0"/>
        </w:rPr>
        <w:t>,</w:t>
      </w:r>
      <w:r w:rsidR="009604E2">
        <w:rPr>
          <w:rStyle w:val="Emphasis"/>
          <w:i w:val="0"/>
          <w:iCs w:val="0"/>
        </w:rPr>
        <w:t xml:space="preserve"> and the UI is coded in HTML/CSS).  </w:t>
      </w:r>
    </w:p>
    <w:p w14:paraId="3B9A67E5" w14:textId="746F4D7E" w:rsidR="009604E2" w:rsidRDefault="009604E2" w:rsidP="009454CB">
      <w:pPr>
        <w:ind w:firstLine="720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One more thing, I have been using Coddy, the free version of the app, to learn C++, C#, and now JavaScript as we go through these classes, and it has been amazing.  Not plugging for the app, but C++ and C# are so similar to Java, you need to change the syntax </w:t>
      </w:r>
      <w:r>
        <w:rPr>
          <w:rStyle w:val="Emphasis"/>
          <w:i w:val="0"/>
          <w:iCs w:val="0"/>
        </w:rPr>
        <w:lastRenderedPageBreak/>
        <w:t>slightly, and you can basically use the same code (until you get to arrays).  And I’ve learned a lot of JavaScript from it as well.</w:t>
      </w:r>
    </w:p>
    <w:p w14:paraId="6CFB6AB2" w14:textId="77777777" w:rsidR="009604E2" w:rsidRPr="009454CB" w:rsidRDefault="009604E2" w:rsidP="009454CB">
      <w:pPr>
        <w:ind w:firstLine="720"/>
        <w:jc w:val="both"/>
      </w:pPr>
    </w:p>
    <w:sectPr w:rsidR="009604E2" w:rsidRPr="00945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E43"/>
    <w:multiLevelType w:val="multilevel"/>
    <w:tmpl w:val="68E4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9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CB"/>
    <w:rsid w:val="000720F1"/>
    <w:rsid w:val="00142DF8"/>
    <w:rsid w:val="002422BA"/>
    <w:rsid w:val="002B7788"/>
    <w:rsid w:val="00423563"/>
    <w:rsid w:val="004B7BB3"/>
    <w:rsid w:val="007F564A"/>
    <w:rsid w:val="00927BD1"/>
    <w:rsid w:val="009454CB"/>
    <w:rsid w:val="009541C9"/>
    <w:rsid w:val="009604E2"/>
    <w:rsid w:val="009F710E"/>
    <w:rsid w:val="00A30DF6"/>
    <w:rsid w:val="00B07540"/>
    <w:rsid w:val="00B54BB0"/>
    <w:rsid w:val="00B76BB8"/>
    <w:rsid w:val="00C8423B"/>
    <w:rsid w:val="00CF6A09"/>
    <w:rsid w:val="00DB7333"/>
    <w:rsid w:val="00E042DE"/>
    <w:rsid w:val="00E4617B"/>
    <w:rsid w:val="00E86176"/>
    <w:rsid w:val="00FA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B06F9"/>
  <w15:chartTrackingRefBased/>
  <w15:docId w15:val="{4FBE161E-59CC-934D-A228-A3C57A5C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3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B73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340%20Discussion%20Boa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CSD-340 Discussion Board Template.dotx</Template>
  <TotalTime>21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2026-03-23T17:12:00Z</dcterms:created>
  <dcterms:modified xsi:type="dcterms:W3CDTF">2026-03-23T17:37:00Z</dcterms:modified>
</cp:coreProperties>
</file>